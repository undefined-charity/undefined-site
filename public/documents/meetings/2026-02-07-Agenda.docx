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iCs/>
          <w:sz w:val="22"/>
          <w:szCs w:val="22"/>
        </w:rPr>
        <w:alias w:val="Publish Date"/>
        <w:id w:val="644483829"/>
        <w:placeholder>
          <w:docPart w:val="BE1FB52F23110D45AB9C00301B07A30A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07T00:00:00Z">
          <w:dateFormat w:val="dd-MMM-yy"/>
          <w:lid w:val="en-AU"/>
          <w:storeMappedDataAs w:val="dateTime"/>
          <w:calendar w:val="gregorian"/>
        </w:date>
      </w:sdtPr>
      <w:sdtContent>
        <w:p w14:paraId="0B4F3CD6" w14:textId="43D17078" w:rsidR="0075559C" w:rsidRDefault="00824F75" w:rsidP="0075559C">
          <w:pPr>
            <w:pStyle w:val="Default"/>
            <w:jc w:val="right"/>
            <w:rPr>
              <w:iCs/>
            </w:rPr>
          </w:pPr>
          <w:r>
            <w:rPr>
              <w:iCs/>
              <w:sz w:val="22"/>
              <w:szCs w:val="22"/>
              <w:lang w:val="en-AU"/>
            </w:rPr>
            <w:t>07-Feb-26</w:t>
          </w:r>
        </w:p>
      </w:sdtContent>
    </w:sdt>
    <w:p w14:paraId="1C4BAAED" w14:textId="77777777" w:rsidR="00824F75" w:rsidRDefault="00824F75" w:rsidP="00824F75"/>
    <w:p w14:paraId="1DE9008B" w14:textId="77777777" w:rsidR="00824F75" w:rsidRPr="0081598E" w:rsidRDefault="00824F75" w:rsidP="00824F75">
      <w:pPr>
        <w:pStyle w:val="Heading1"/>
        <w:jc w:val="center"/>
        <w:rPr>
          <w:rFonts w:eastAsia="Times New Roman"/>
        </w:rPr>
      </w:pPr>
      <w:r w:rsidRPr="0081598E">
        <w:rPr>
          <w:rFonts w:eastAsia="Times New Roman"/>
        </w:rPr>
        <w:t>Board of Directors Meeting – Agenda</w:t>
      </w:r>
    </w:p>
    <w:p w14:paraId="0EC6A20D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3801F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1598E">
        <w:rPr>
          <w:rFonts w:ascii="Times New Roman" w:eastAsia="Times New Roman" w:hAnsi="Times New Roman" w:cs="Times New Roman"/>
          <w:sz w:val="24"/>
          <w:szCs w:val="24"/>
        </w:rPr>
        <w:t xml:space="preserve"> Friday, </w:t>
      </w: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February 7, 2026</w:t>
      </w:r>
    </w:p>
    <w:p w14:paraId="39971654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8159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</w:p>
    <w:p w14:paraId="74407219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159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1814 16th Ave S, Seattle, WA</w:t>
      </w:r>
    </w:p>
    <w:p w14:paraId="67662443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A0FDB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Directors Expected:</w:t>
      </w:r>
    </w:p>
    <w:p w14:paraId="4F8F2584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Eric Kotz (Chair)</w:t>
      </w:r>
    </w:p>
    <w:p w14:paraId="419F1471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Jacob Visser (Secretary)</w:t>
      </w:r>
    </w:p>
    <w:p w14:paraId="0EE00493" w14:textId="7492C60F" w:rsidR="00824F75" w:rsidRPr="0081598E" w:rsidRDefault="00C8200F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Stuart</w:t>
      </w:r>
      <w:r w:rsidR="00824F75" w:rsidRPr="0081598E">
        <w:rPr>
          <w:rFonts w:ascii="Times New Roman" w:eastAsia="Times New Roman" w:hAnsi="Times New Roman" w:cs="Times New Roman"/>
          <w:sz w:val="24"/>
          <w:szCs w:val="24"/>
        </w:rPr>
        <w:t xml:space="preserve"> Daniels (Vice President)</w:t>
      </w:r>
    </w:p>
    <w:p w14:paraId="431C46DB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3221500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D71607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1. Call to Order</w:t>
      </w:r>
    </w:p>
    <w:p w14:paraId="0C74D58D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Meeting is called to order by the Chair.</w:t>
      </w:r>
    </w:p>
    <w:p w14:paraId="79312EE0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2. Verification of Quorum</w:t>
      </w:r>
    </w:p>
    <w:p w14:paraId="6EE05177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that a quorum of the Board is present.</w:t>
      </w:r>
    </w:p>
    <w:p w14:paraId="2EA23971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3. Approval of Agenda</w:t>
      </w:r>
    </w:p>
    <w:p w14:paraId="20827D98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Review and approval of the agenda for the February 7, 2026 meeting.</w:t>
      </w:r>
    </w:p>
    <w:p w14:paraId="4918E604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4. Approval of Prior Minutes</w:t>
      </w:r>
    </w:p>
    <w:p w14:paraId="5B3D1153" w14:textId="77777777" w:rsidR="00824F75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Review and approval of the Minutes of the August 15, 2025 Board Meeting.</w:t>
      </w:r>
    </w:p>
    <w:p w14:paraId="50CE903E" w14:textId="77777777" w:rsidR="00824F75" w:rsidRPr="0081598E" w:rsidRDefault="00824F75" w:rsidP="00824F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F80745D" w14:textId="77777777" w:rsidR="00824F75" w:rsidRPr="0081598E" w:rsidRDefault="00824F75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Officer &amp; Governance Confirmations</w:t>
      </w:r>
    </w:p>
    <w:p w14:paraId="1DFCE576" w14:textId="77777777" w:rsidR="00824F75" w:rsidRPr="0081598E" w:rsidRDefault="00824F75" w:rsidP="00824F75">
      <w:pPr>
        <w:numPr>
          <w:ilvl w:val="0"/>
          <w:numId w:val="1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of current officers:</w:t>
      </w:r>
    </w:p>
    <w:p w14:paraId="09FB92E6" w14:textId="77777777" w:rsidR="00824F75" w:rsidRPr="0081598E" w:rsidRDefault="00824F75" w:rsidP="00824F75">
      <w:pPr>
        <w:numPr>
          <w:ilvl w:val="1"/>
          <w:numId w:val="1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Chair (President)</w:t>
      </w:r>
    </w:p>
    <w:p w14:paraId="133F296B" w14:textId="77777777" w:rsidR="00824F75" w:rsidRPr="0081598E" w:rsidRDefault="00824F75" w:rsidP="00824F75">
      <w:pPr>
        <w:numPr>
          <w:ilvl w:val="1"/>
          <w:numId w:val="1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Vice President</w:t>
      </w:r>
    </w:p>
    <w:p w14:paraId="7924B99F" w14:textId="77777777" w:rsidR="00824F75" w:rsidRPr="0081598E" w:rsidRDefault="00824F75" w:rsidP="00824F75">
      <w:pPr>
        <w:numPr>
          <w:ilvl w:val="1"/>
          <w:numId w:val="1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Secretary</w:t>
      </w:r>
    </w:p>
    <w:p w14:paraId="10F1FB1B" w14:textId="77777777" w:rsidR="00824F75" w:rsidRPr="0081598E" w:rsidRDefault="00824F75" w:rsidP="00824F75">
      <w:pPr>
        <w:numPr>
          <w:ilvl w:val="0"/>
          <w:numId w:val="1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of governance framework under Washington nonprofit default rules (no bylaws adopted to date).</w:t>
      </w:r>
    </w:p>
    <w:p w14:paraId="2E3AF554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72C79A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E26C09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6. Organizational &amp; Compliance Status Update</w:t>
      </w:r>
    </w:p>
    <w:p w14:paraId="57576AE9" w14:textId="77777777" w:rsidR="00824F75" w:rsidRPr="0081598E" w:rsidRDefault="00824F75" w:rsidP="00824F75">
      <w:pPr>
        <w:numPr>
          <w:ilvl w:val="0"/>
          <w:numId w:val="2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IRS 501(c)(3) status update</w:t>
      </w:r>
    </w:p>
    <w:p w14:paraId="4FAD5E16" w14:textId="77777777" w:rsidR="00824F75" w:rsidRPr="0081598E" w:rsidRDefault="00824F75" w:rsidP="00824F75">
      <w:pPr>
        <w:numPr>
          <w:ilvl w:val="0"/>
          <w:numId w:val="2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EIN and Washington UBI status</w:t>
      </w:r>
    </w:p>
    <w:p w14:paraId="48FF4BFB" w14:textId="77777777" w:rsidR="00824F75" w:rsidRPr="0081598E" w:rsidRDefault="00824F75" w:rsidP="00824F75">
      <w:pPr>
        <w:numPr>
          <w:ilvl w:val="0"/>
          <w:numId w:val="2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Registered agent / office information</w:t>
      </w:r>
    </w:p>
    <w:p w14:paraId="0512BBCC" w14:textId="77777777" w:rsidR="00824F75" w:rsidRPr="0081598E" w:rsidRDefault="00824F75" w:rsidP="00824F75">
      <w:pPr>
        <w:numPr>
          <w:ilvl w:val="0"/>
          <w:numId w:val="2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of compliance since last meeting</w:t>
      </w:r>
    </w:p>
    <w:p w14:paraId="3ABB2BE5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29BD8C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8FBF2B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7. Financial Matters</w:t>
      </w:r>
    </w:p>
    <w:p w14:paraId="5AA59954" w14:textId="77777777" w:rsidR="00824F75" w:rsidRPr="0081598E" w:rsidRDefault="00824F75" w:rsidP="00824F75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 xml:space="preserve">Presentation and review of financial activity </w:t>
      </w: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through December 31, 2025</w:t>
      </w:r>
    </w:p>
    <w:p w14:paraId="1DF81B03" w14:textId="77777777" w:rsidR="00824F75" w:rsidRPr="0081598E" w:rsidRDefault="00824F75" w:rsidP="00824F75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Review of account balances and cash position</w:t>
      </w:r>
    </w:p>
    <w:p w14:paraId="5231005B" w14:textId="77777777" w:rsidR="00824F75" w:rsidRPr="0081598E" w:rsidRDefault="00824F75" w:rsidP="00824F75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Ratification of any material financial actions since last meeting (if applicable)</w:t>
      </w:r>
    </w:p>
    <w:p w14:paraId="3CE77ABA" w14:textId="77777777" w:rsidR="00824F75" w:rsidRPr="0081598E" w:rsidRDefault="00824F75" w:rsidP="00824F75">
      <w:pPr>
        <w:numPr>
          <w:ilvl w:val="0"/>
          <w:numId w:val="3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Direction on timing and scope of next formal financial summary</w:t>
      </w:r>
    </w:p>
    <w:p w14:paraId="175BF8FB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08E3E2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6B6CA2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8. Programs &amp; Events Update</w:t>
      </w:r>
    </w:p>
    <w:p w14:paraId="3A334636" w14:textId="77777777" w:rsidR="00824F75" w:rsidRPr="0081598E" w:rsidRDefault="00824F75" w:rsidP="00824F75">
      <w:pPr>
        <w:numPr>
          <w:ilvl w:val="0"/>
          <w:numId w:val="4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Status of recently completed programs and events</w:t>
      </w:r>
    </w:p>
    <w:p w14:paraId="5C196AC5" w14:textId="77777777" w:rsidR="00824F75" w:rsidRPr="0081598E" w:rsidRDefault="00824F75" w:rsidP="00824F75">
      <w:pPr>
        <w:numPr>
          <w:ilvl w:val="0"/>
          <w:numId w:val="4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Programs currently in progress</w:t>
      </w:r>
    </w:p>
    <w:p w14:paraId="5621E9A6" w14:textId="77777777" w:rsidR="00824F75" w:rsidRPr="0081598E" w:rsidRDefault="00824F75" w:rsidP="00824F75">
      <w:pPr>
        <w:numPr>
          <w:ilvl w:val="0"/>
          <w:numId w:val="4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Planned events or initiatives requiring Board direction or approval</w:t>
      </w:r>
    </w:p>
    <w:p w14:paraId="6E0D563A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0EE3B6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B1CF82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9. Communications &amp; Transparency Compliance</w:t>
      </w:r>
    </w:p>
    <w:p w14:paraId="10725904" w14:textId="77777777" w:rsidR="00824F75" w:rsidRPr="0081598E" w:rsidRDefault="00824F75" w:rsidP="00824F75">
      <w:pPr>
        <w:numPr>
          <w:ilvl w:val="0"/>
          <w:numId w:val="5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of posting of minutes, policies, financial summaries per Communications &amp; Transparency Plan</w:t>
      </w:r>
    </w:p>
    <w:p w14:paraId="0DCD9711" w14:textId="77777777" w:rsidR="00824F75" w:rsidRDefault="00824F75" w:rsidP="00824F75">
      <w:pPr>
        <w:numPr>
          <w:ilvl w:val="0"/>
          <w:numId w:val="5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Website and document repository status</w:t>
      </w:r>
    </w:p>
    <w:p w14:paraId="7D856C97" w14:textId="54D49219" w:rsidR="00824F75" w:rsidRPr="0081598E" w:rsidRDefault="00824F75" w:rsidP="00824F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Policy &amp; Governance Review (As Needed)</w:t>
      </w:r>
    </w:p>
    <w:p w14:paraId="02A3E7DA" w14:textId="77777777" w:rsidR="00824F75" w:rsidRPr="0081598E" w:rsidRDefault="00824F75" w:rsidP="00824F75">
      <w:pPr>
        <w:numPr>
          <w:ilvl w:val="0"/>
          <w:numId w:val="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Conflict of Interest disclosures (annual/periodic, if due)</w:t>
      </w:r>
    </w:p>
    <w:p w14:paraId="65024792" w14:textId="77777777" w:rsidR="00824F75" w:rsidRPr="0081598E" w:rsidRDefault="00824F75" w:rsidP="00824F75">
      <w:pPr>
        <w:numPr>
          <w:ilvl w:val="0"/>
          <w:numId w:val="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Recordkeeping status</w:t>
      </w:r>
    </w:p>
    <w:p w14:paraId="2380A0C8" w14:textId="77777777" w:rsidR="00824F75" w:rsidRPr="0081598E" w:rsidRDefault="00824F75" w:rsidP="00824F75">
      <w:pPr>
        <w:numPr>
          <w:ilvl w:val="0"/>
          <w:numId w:val="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Identification of policies requiring amendment or adoption</w:t>
      </w:r>
    </w:p>
    <w:p w14:paraId="18A4E2FD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09108D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A4BE95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11. Planning &amp; Future Agenda Items</w:t>
      </w:r>
    </w:p>
    <w:p w14:paraId="33301639" w14:textId="77777777" w:rsidR="00824F75" w:rsidRPr="0081598E" w:rsidRDefault="00824F75" w:rsidP="00824F75">
      <w:pPr>
        <w:numPr>
          <w:ilvl w:val="0"/>
          <w:numId w:val="7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Identification of items to schedule for next regular meeting</w:t>
      </w:r>
    </w:p>
    <w:p w14:paraId="56D1561B" w14:textId="77777777" w:rsidR="00824F75" w:rsidRPr="0081598E" w:rsidRDefault="00824F75" w:rsidP="00824F75">
      <w:pPr>
        <w:numPr>
          <w:ilvl w:val="0"/>
          <w:numId w:val="7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Confirmation of the next Board meeting date:</w:t>
      </w:r>
    </w:p>
    <w:p w14:paraId="37E13C00" w14:textId="77777777" w:rsidR="00824F75" w:rsidRPr="0081598E" w:rsidRDefault="00824F75" w:rsidP="00824F75">
      <w:pPr>
        <w:numPr>
          <w:ilvl w:val="1"/>
          <w:numId w:val="7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b/>
          <w:bCs/>
          <w:sz w:val="24"/>
          <w:szCs w:val="24"/>
        </w:rPr>
        <w:t>Saturday, August 8, 2026</w:t>
      </w:r>
    </w:p>
    <w:p w14:paraId="56C79EF2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388171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2986AD" w14:textId="77777777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12. Other Business</w:t>
      </w:r>
    </w:p>
    <w:p w14:paraId="2B206FBE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Matters properly brought before the Board not otherwise covered.</w:t>
      </w:r>
    </w:p>
    <w:p w14:paraId="166B9E26" w14:textId="77777777" w:rsidR="00824F75" w:rsidRPr="0081598E" w:rsidRDefault="00276841" w:rsidP="00824F75">
      <w:pPr>
        <w:spacing w:after="0" w:afterAutospacing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841">
        <w:rPr>
          <w:rFonts w:ascii="Times New Roman" w:eastAsia="Times New Roman" w:hAnsi="Times New Roman" w:cs="Times New Roman"/>
          <w:noProof/>
          <w:sz w:val="24"/>
          <w:szCs w:val="24"/>
        </w:rPr>
        <w:pict w14:anchorId="64195C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5C55A8" w14:textId="107535A4" w:rsidR="00824F75" w:rsidRPr="0081598E" w:rsidRDefault="00824F75" w:rsidP="00824F75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598E">
        <w:rPr>
          <w:rFonts w:ascii="Times New Roman" w:eastAsia="Times New Roman" w:hAnsi="Times New Roman" w:cs="Times New Roman"/>
          <w:b/>
          <w:bCs/>
          <w:sz w:val="27"/>
          <w:szCs w:val="27"/>
        </w:rPr>
        <w:t>13. Adjournment</w:t>
      </w:r>
    </w:p>
    <w:p w14:paraId="1D4EDC09" w14:textId="77777777" w:rsidR="00824F75" w:rsidRPr="0081598E" w:rsidRDefault="00824F75" w:rsidP="00824F75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98E">
        <w:rPr>
          <w:rFonts w:ascii="Times New Roman" w:eastAsia="Times New Roman" w:hAnsi="Times New Roman" w:cs="Times New Roman"/>
          <w:sz w:val="24"/>
          <w:szCs w:val="24"/>
        </w:rPr>
        <w:t>Meeting adjournment.</w:t>
      </w:r>
    </w:p>
    <w:p w14:paraId="755BFC1D" w14:textId="77777777" w:rsidR="00824F75" w:rsidRPr="005A67C5" w:rsidRDefault="00824F75" w:rsidP="00824F75">
      <w:pPr>
        <w:autoSpaceDE w:val="0"/>
        <w:autoSpaceDN w:val="0"/>
        <w:adjustRightInd w:val="0"/>
        <w:spacing w:after="0" w:afterAutospacing="0" w:line="240" w:lineRule="auto"/>
        <w:rPr>
          <w:rFonts w:cs="Garamond"/>
          <w:color w:val="000000"/>
          <w:sz w:val="24"/>
          <w:szCs w:val="24"/>
          <w:lang w:val="en-AU"/>
        </w:rPr>
      </w:pPr>
      <w:r w:rsidRPr="005A67C5">
        <w:rPr>
          <w:rFonts w:cs="Garamond"/>
          <w:color w:val="000000"/>
          <w:sz w:val="24"/>
          <w:szCs w:val="24"/>
          <w:lang w:val="en-AU"/>
        </w:rPr>
        <w:t xml:space="preserve"> </w:t>
      </w:r>
    </w:p>
    <w:p w14:paraId="0905F36F" w14:textId="79F59D86" w:rsidR="0075559C" w:rsidRPr="005A67C5" w:rsidRDefault="005A67C5" w:rsidP="005A67C5">
      <w:pPr>
        <w:autoSpaceDE w:val="0"/>
        <w:autoSpaceDN w:val="0"/>
        <w:adjustRightInd w:val="0"/>
        <w:spacing w:after="0" w:afterAutospacing="0" w:line="240" w:lineRule="auto"/>
        <w:rPr>
          <w:rFonts w:cs="Garamond"/>
          <w:color w:val="000000"/>
          <w:sz w:val="24"/>
          <w:szCs w:val="24"/>
          <w:lang w:val="en-AU"/>
        </w:rPr>
      </w:pPr>
      <w:r w:rsidRPr="005A67C5">
        <w:rPr>
          <w:rFonts w:cs="Garamond"/>
          <w:color w:val="000000"/>
          <w:sz w:val="24"/>
          <w:szCs w:val="24"/>
          <w:lang w:val="en-AU"/>
        </w:rPr>
        <w:t xml:space="preserve"> </w:t>
      </w:r>
    </w:p>
    <w:sectPr w:rsidR="0075559C" w:rsidRPr="005A67C5" w:rsidSect="00CC2AD9">
      <w:headerReference w:type="default" r:id="rId11"/>
      <w:footerReference w:type="default" r:id="rId12"/>
      <w:pgSz w:w="12240" w:h="15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B5316" w14:textId="77777777" w:rsidR="00276841" w:rsidRDefault="00276841" w:rsidP="000B5BB1">
      <w:pPr>
        <w:spacing w:after="0" w:line="240" w:lineRule="auto"/>
      </w:pPr>
      <w:r>
        <w:separator/>
      </w:r>
    </w:p>
  </w:endnote>
  <w:endnote w:type="continuationSeparator" w:id="0">
    <w:p w14:paraId="384718EB" w14:textId="77777777" w:rsidR="00276841" w:rsidRDefault="00276841" w:rsidP="000B5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256D" w14:textId="77777777" w:rsidR="000E0151" w:rsidRDefault="00905787" w:rsidP="00BD3A0A">
    <w:pPr>
      <w:pStyle w:val="Footer"/>
      <w:spacing w:after="100"/>
    </w:pPr>
    <w:r>
      <w:rPr>
        <w:noProof/>
      </w:rPr>
      <w:drawing>
        <wp:anchor distT="0" distB="0" distL="114300" distR="114300" simplePos="0" relativeHeight="251680768" behindDoc="1" locked="0" layoutInCell="1" allowOverlap="1" wp14:anchorId="1D3B5946" wp14:editId="08DC82C3">
          <wp:simplePos x="0" y="0"/>
          <wp:positionH relativeFrom="page">
            <wp:posOffset>3956703</wp:posOffset>
          </wp:positionH>
          <wp:positionV relativeFrom="paragraph">
            <wp:posOffset>-2648662</wp:posOffset>
          </wp:positionV>
          <wp:extent cx="3594486" cy="3594486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6659" cy="3606659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E912C63" wp14:editId="7260989F">
              <wp:simplePos x="0" y="0"/>
              <wp:positionH relativeFrom="column">
                <wp:posOffset>5202264</wp:posOffset>
              </wp:positionH>
              <wp:positionV relativeFrom="paragraph">
                <wp:posOffset>137160</wp:posOffset>
              </wp:positionV>
              <wp:extent cx="1521151" cy="318135"/>
              <wp:effectExtent l="0" t="0" r="0" b="0"/>
              <wp:wrapNone/>
              <wp:docPr id="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1151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83EC5" w14:textId="77777777" w:rsidR="000E0151" w:rsidRPr="004802CC" w:rsidRDefault="00905787" w:rsidP="004802CC">
                          <w:pPr>
                            <w:spacing w:after="0" w:afterAutospacing="0" w:line="264" w:lineRule="auto"/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</w:rPr>
                            <w:t>Undefined</w:t>
                          </w:r>
                          <w:r w:rsidR="000E0151" w:rsidRPr="004802CC"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</w:rPr>
                            <w:t>a 501(c)(3) Charity</w:t>
                          </w:r>
                        </w:p>
                        <w:p w14:paraId="76BCFF2E" w14:textId="77777777" w:rsidR="000E0151" w:rsidRPr="004802CC" w:rsidRDefault="00743104" w:rsidP="00743104">
                          <w:pPr>
                            <w:spacing w:after="0" w:afterAutospacing="0" w:line="264" w:lineRule="auto"/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743104"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  <w:lang w:val="en-AU"/>
                            </w:rPr>
                            <w:t xml:space="preserve">EIN </w:t>
                          </w:r>
                          <w:r w:rsidR="00905787">
                            <w:rPr>
                              <w:rFonts w:ascii="Franklin Gothic Book" w:hAnsi="Franklin Gothic Book"/>
                              <w:color w:val="FFFFFF" w:themeColor="background1"/>
                              <w:sz w:val="16"/>
                              <w:szCs w:val="16"/>
                              <w:lang w:val="en-AU"/>
                            </w:rPr>
                            <w:t>33-3432965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912C6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409.65pt;margin-top:10.8pt;width:119.8pt;height:25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" filled="f" stroked="f">
              <v:textbox>
                <w:txbxContent>
                  <w:p w14:paraId="66E83EC5" w14:textId="77777777" w:rsidR="000E0151" w:rsidRPr="004802CC" w:rsidRDefault="00905787" w:rsidP="004802CC">
                    <w:pPr>
                      <w:spacing w:after="0" w:afterAutospacing="0" w:line="264" w:lineRule="auto"/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</w:rPr>
                      <w:t>Undefined</w:t>
                    </w:r>
                    <w:r w:rsidR="000E0151" w:rsidRPr="004802CC"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</w:rPr>
                      <w:t>a 501(c)(3) Charity</w:t>
                    </w:r>
                  </w:p>
                  <w:p w14:paraId="76BCFF2E" w14:textId="77777777" w:rsidR="000E0151" w:rsidRPr="004802CC" w:rsidRDefault="00743104" w:rsidP="00743104">
                    <w:pPr>
                      <w:spacing w:after="0" w:afterAutospacing="0" w:line="264" w:lineRule="auto"/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</w:rPr>
                    </w:pPr>
                    <w:r w:rsidRPr="00743104"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  <w:lang w:val="en-AU"/>
                      </w:rPr>
                      <w:t xml:space="preserve">EIN </w:t>
                    </w:r>
                    <w:r w:rsidR="00905787">
                      <w:rPr>
                        <w:rFonts w:ascii="Franklin Gothic Book" w:hAnsi="Franklin Gothic Book"/>
                        <w:color w:val="FFFFFF" w:themeColor="background1"/>
                        <w:sz w:val="16"/>
                        <w:szCs w:val="16"/>
                        <w:lang w:val="en-AU"/>
                      </w:rPr>
                      <w:t>33-3432965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ECBF09D" wp14:editId="70DAA39B">
              <wp:simplePos x="0" y="0"/>
              <wp:positionH relativeFrom="column">
                <wp:posOffset>-470019</wp:posOffset>
              </wp:positionH>
              <wp:positionV relativeFrom="paragraph">
                <wp:posOffset>171450</wp:posOffset>
              </wp:positionV>
              <wp:extent cx="2461189" cy="236855"/>
              <wp:effectExtent l="0" t="0" r="0" b="0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1189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B8BDEB" w14:textId="77777777" w:rsidR="000E0151" w:rsidRPr="00D5303F" w:rsidRDefault="006618B8" w:rsidP="00BD3A0A">
                          <w:pPr>
                            <w:jc w:val="center"/>
                            <w:rPr>
                              <w:rFonts w:ascii="Franklin Gothic Book" w:hAnsi="Franklin Gothic Book"/>
                              <w:i/>
                              <w:color w:val="FFFFFF" w:themeColor="background1"/>
                              <w:spacing w:val="60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i/>
                              <w:color w:val="FFFFFF" w:themeColor="background1"/>
                              <w:spacing w:val="60"/>
                              <w:sz w:val="19"/>
                              <w:szCs w:val="19"/>
                            </w:rPr>
                            <w:t>https://</w:t>
                          </w:r>
                          <w:r w:rsidR="00905787">
                            <w:rPr>
                              <w:rFonts w:ascii="Franklin Gothic Book" w:hAnsi="Franklin Gothic Book"/>
                              <w:i/>
                              <w:color w:val="FFFFFF" w:themeColor="background1"/>
                              <w:spacing w:val="60"/>
                              <w:sz w:val="19"/>
                              <w:szCs w:val="19"/>
                            </w:rPr>
                            <w:t>undefined.charity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BF09D" id="Text Box 7" o:spid="_x0000_s1029" type="#_x0000_t202" style="position:absolute;margin-left:-37pt;margin-top:13.5pt;width:193.8pt;height:1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" filled="f" stroked="f">
              <v:textbox>
                <w:txbxContent>
                  <w:p w14:paraId="64B8BDEB" w14:textId="77777777" w:rsidR="000E0151" w:rsidRPr="00D5303F" w:rsidRDefault="006618B8" w:rsidP="00BD3A0A">
                    <w:pPr>
                      <w:jc w:val="center"/>
                      <w:rPr>
                        <w:rFonts w:ascii="Franklin Gothic Book" w:hAnsi="Franklin Gothic Book"/>
                        <w:i/>
                        <w:color w:val="FFFFFF" w:themeColor="background1"/>
                        <w:spacing w:val="60"/>
                        <w:sz w:val="19"/>
                        <w:szCs w:val="19"/>
                      </w:rPr>
                    </w:pPr>
                    <w:r>
                      <w:rPr>
                        <w:rFonts w:ascii="Franklin Gothic Book" w:hAnsi="Franklin Gothic Book"/>
                        <w:i/>
                        <w:color w:val="FFFFFF" w:themeColor="background1"/>
                        <w:spacing w:val="60"/>
                        <w:sz w:val="19"/>
                        <w:szCs w:val="19"/>
                      </w:rPr>
                      <w:t>https://</w:t>
                    </w:r>
                    <w:r w:rsidR="00905787">
                      <w:rPr>
                        <w:rFonts w:ascii="Franklin Gothic Book" w:hAnsi="Franklin Gothic Book"/>
                        <w:i/>
                        <w:color w:val="FFFFFF" w:themeColor="background1"/>
                        <w:spacing w:val="60"/>
                        <w:sz w:val="19"/>
                        <w:szCs w:val="19"/>
                      </w:rPr>
                      <w:t>undefined.charity</w:t>
                    </w:r>
                  </w:p>
                </w:txbxContent>
              </v:textbox>
            </v:shape>
          </w:pict>
        </mc:Fallback>
      </mc:AlternateContent>
    </w:r>
    <w:r w:rsidR="000E0151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0" allowOverlap="1" wp14:anchorId="0EC352CB" wp14:editId="764BF55B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945" cy="273050"/>
              <wp:effectExtent l="0" t="0" r="0" b="12700"/>
              <wp:wrapNone/>
              <wp:docPr id="8" name="MSIPCM8bf74e8287eee381ec7c8ef9" descr="{&quot;HashCode&quot;:-73846689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9F9D78B" w14:textId="77777777" w:rsidR="000E0151" w:rsidRPr="004C470A" w:rsidRDefault="000E0151" w:rsidP="004C470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C352CB" id="MSIPCM8bf74e8287eee381ec7c8ef9" o:spid="_x0000_s1030" type="#_x0000_t202" alt="{&quot;HashCode&quot;:-738466891,&quot;Height&quot;:841.0,&quot;Width&quot;:595.0,&quot;Placement&quot;:&quot;Footer&quot;,&quot;Index&quot;:&quot;Primary&quot;,&quot;Section&quot;:1,&quot;Top&quot;:0.0,&quot;Left&quot;:0.0}" style="position:absolute;margin-left:0;margin-top:805.4pt;width:595.35pt;height:21.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" o:allowincell="f" filled="f" stroked="f" strokeweight=".5pt">
              <v:textbox inset="20pt,0,,0">
                <w:txbxContent>
                  <w:p w14:paraId="19F9D78B" w14:textId="77777777" w:rsidR="000E0151" w:rsidRPr="004C470A" w:rsidRDefault="000E0151" w:rsidP="004C470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E0151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B10AC6D" wp14:editId="29B3C1EB">
              <wp:simplePos x="0" y="0"/>
              <wp:positionH relativeFrom="column">
                <wp:posOffset>-1143000</wp:posOffset>
              </wp:positionH>
              <wp:positionV relativeFrom="paragraph">
                <wp:posOffset>155575</wp:posOffset>
              </wp:positionV>
              <wp:extent cx="7781925" cy="297180"/>
              <wp:effectExtent l="0" t="3175" r="0" b="4445"/>
              <wp:wrapNone/>
              <wp:docPr id="1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81925" cy="297180"/>
                        <a:chOff x="9" y="15186"/>
                        <a:chExt cx="12255" cy="468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9" y="15186"/>
                          <a:ext cx="10018" cy="468"/>
                        </a:xfrm>
                        <a:prstGeom prst="rect">
                          <a:avLst/>
                        </a:prstGeom>
                        <a:solidFill>
                          <a:srgbClr val="706F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6"/>
                      <wps:cNvSpPr>
                        <a:spLocks noChangeArrowheads="1"/>
                      </wps:cNvSpPr>
                      <wps:spPr bwMode="auto">
                        <a:xfrm>
                          <a:off x="9921" y="15186"/>
                          <a:ext cx="2343" cy="468"/>
                        </a:xfrm>
                        <a:prstGeom prst="rect">
                          <a:avLst/>
                        </a:prstGeom>
                        <a:solidFill>
                          <a:srgbClr val="3C3C3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1B6AA" id="Group 4" o:spid="_x0000_s1026" style="position:absolute;margin-left:-90pt;margin-top:12.25pt;width:612.75pt;height:23.4pt;z-index:251669504" coordorigin="9,15186" coordsize="12255,4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">
              <v:rect id="Rectangle 5" o:spid="_x0000_s1027" style="position:absolute;left:9;top:15186;width:10018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" fillcolor="#706f6f" stroked="f"/>
              <v:rect id="Rectangle 6" o:spid="_x0000_s1028" style="position:absolute;left:9921;top:15186;width:2343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" fillcolor="#3c3c3b" stroked="f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4337" w14:textId="77777777" w:rsidR="00276841" w:rsidRDefault="00276841" w:rsidP="000B5BB1">
      <w:pPr>
        <w:spacing w:after="0" w:line="240" w:lineRule="auto"/>
      </w:pPr>
      <w:r>
        <w:separator/>
      </w:r>
    </w:p>
  </w:footnote>
  <w:footnote w:type="continuationSeparator" w:id="0">
    <w:p w14:paraId="319D802A" w14:textId="77777777" w:rsidR="00276841" w:rsidRDefault="00276841" w:rsidP="000B5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5339" w14:textId="77777777" w:rsidR="000E0151" w:rsidRDefault="0090578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A8A013" wp14:editId="0711EC98">
              <wp:simplePos x="0" y="0"/>
              <wp:positionH relativeFrom="column">
                <wp:posOffset>5080647</wp:posOffset>
              </wp:positionH>
              <wp:positionV relativeFrom="paragraph">
                <wp:posOffset>205271</wp:posOffset>
              </wp:positionV>
              <wp:extent cx="1556142" cy="65532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6142" cy="655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075FDB" w14:textId="77777777" w:rsidR="003F1B17" w:rsidRDefault="003F1B17" w:rsidP="003F1B17">
                          <w:pPr>
                            <w:spacing w:after="0" w:afterAutospacing="0" w:line="264" w:lineRule="auto"/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+</w:t>
                          </w:r>
                          <w:r w:rsidRPr="003F1B1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1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 xml:space="preserve"> (</w:t>
                          </w:r>
                          <w:r w:rsidR="0090578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206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 xml:space="preserve">) </w:t>
                          </w:r>
                          <w:r w:rsidR="0090578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580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 xml:space="preserve"> </w:t>
                          </w:r>
                          <w:r w:rsidR="0090578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4666</w:t>
                          </w:r>
                        </w:p>
                        <w:p w14:paraId="36F55343" w14:textId="77777777" w:rsidR="000E0151" w:rsidRPr="00754CD2" w:rsidRDefault="0014483D" w:rsidP="003F1B17">
                          <w:pPr>
                            <w:spacing w:after="0" w:afterAutospacing="0" w:line="264" w:lineRule="auto"/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contact@</w:t>
                          </w:r>
                          <w:r w:rsidR="0090578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undefined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.</w:t>
                          </w:r>
                          <w:r w:rsidR="00905787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charity</w:t>
                          </w:r>
                          <w:r w:rsidR="000E0151" w:rsidRPr="00754CD2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c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A8A0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0.05pt;margin-top:16.15pt;width:122.55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" filled="f" stroked="f">
              <v:textbox>
                <w:txbxContent>
                  <w:p w14:paraId="75075FDB" w14:textId="77777777" w:rsidR="003F1B17" w:rsidRDefault="003F1B17" w:rsidP="003F1B17">
                    <w:pPr>
                      <w:spacing w:after="0" w:afterAutospacing="0" w:line="264" w:lineRule="auto"/>
                      <w:rPr>
                        <w:rFonts w:ascii="Franklin Gothic Book" w:hAnsi="Franklin Gothic Book"/>
                        <w:sz w:val="19"/>
                        <w:szCs w:val="19"/>
                      </w:rPr>
                    </w:pP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+</w:t>
                    </w:r>
                    <w:r w:rsidRPr="003F1B17">
                      <w:rPr>
                        <w:rFonts w:ascii="Franklin Gothic Book" w:hAnsi="Franklin Gothic Book"/>
                        <w:sz w:val="19"/>
                        <w:szCs w:val="19"/>
                      </w:rPr>
                      <w:t>1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 xml:space="preserve"> (</w:t>
                    </w:r>
                    <w:r w:rsidR="00905787">
                      <w:rPr>
                        <w:rFonts w:ascii="Franklin Gothic Book" w:hAnsi="Franklin Gothic Book"/>
                        <w:sz w:val="19"/>
                        <w:szCs w:val="19"/>
                      </w:rPr>
                      <w:t>206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 xml:space="preserve">) </w:t>
                    </w:r>
                    <w:r w:rsidR="00905787">
                      <w:rPr>
                        <w:rFonts w:ascii="Franklin Gothic Book" w:hAnsi="Franklin Gothic Book"/>
                        <w:sz w:val="19"/>
                        <w:szCs w:val="19"/>
                      </w:rPr>
                      <w:t>580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 xml:space="preserve"> </w:t>
                    </w:r>
                    <w:r w:rsidR="00905787">
                      <w:rPr>
                        <w:rFonts w:ascii="Franklin Gothic Book" w:hAnsi="Franklin Gothic Book"/>
                        <w:sz w:val="19"/>
                        <w:szCs w:val="19"/>
                      </w:rPr>
                      <w:t>4666</w:t>
                    </w:r>
                  </w:p>
                  <w:p w14:paraId="36F55343" w14:textId="77777777" w:rsidR="000E0151" w:rsidRPr="00754CD2" w:rsidRDefault="0014483D" w:rsidP="003F1B17">
                    <w:pPr>
                      <w:spacing w:after="0" w:afterAutospacing="0" w:line="264" w:lineRule="auto"/>
                      <w:rPr>
                        <w:rFonts w:ascii="Franklin Gothic Book" w:hAnsi="Franklin Gothic Book"/>
                        <w:sz w:val="19"/>
                        <w:szCs w:val="19"/>
                      </w:rPr>
                    </w:pP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contact@</w:t>
                    </w:r>
                    <w:r w:rsidR="00905787">
                      <w:rPr>
                        <w:rFonts w:ascii="Franklin Gothic Book" w:hAnsi="Franklin Gothic Book"/>
                        <w:sz w:val="19"/>
                        <w:szCs w:val="19"/>
                      </w:rPr>
                      <w:t>undefined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.</w:t>
                    </w:r>
                    <w:r w:rsidR="00905787">
                      <w:rPr>
                        <w:rFonts w:ascii="Franklin Gothic Book" w:hAnsi="Franklin Gothic Book"/>
                        <w:sz w:val="19"/>
                        <w:szCs w:val="19"/>
                      </w:rPr>
                      <w:t>charity</w:t>
                    </w:r>
                    <w:r w:rsidR="000E0151" w:rsidRPr="00754CD2">
                      <w:rPr>
                        <w:rFonts w:ascii="Franklin Gothic Book" w:hAnsi="Franklin Gothic Book"/>
                        <w:sz w:val="19"/>
                        <w:szCs w:val="19"/>
                      </w:rPr>
                      <w:cr/>
                    </w:r>
                  </w:p>
                </w:txbxContent>
              </v:textbox>
            </v:shape>
          </w:pict>
        </mc:Fallback>
      </mc:AlternateContent>
    </w:r>
    <w:r w:rsidR="0004435A">
      <w:rPr>
        <w:noProof/>
      </w:rPr>
      <w:drawing>
        <wp:anchor distT="0" distB="0" distL="114300" distR="114300" simplePos="0" relativeHeight="251645440" behindDoc="0" locked="0" layoutInCell="1" allowOverlap="1" wp14:anchorId="55AE4814" wp14:editId="1A0FFE56">
          <wp:simplePos x="0" y="0"/>
          <wp:positionH relativeFrom="margin">
            <wp:posOffset>-564515</wp:posOffset>
          </wp:positionH>
          <wp:positionV relativeFrom="margin">
            <wp:posOffset>-1510725</wp:posOffset>
          </wp:positionV>
          <wp:extent cx="1955800" cy="1955800"/>
          <wp:effectExtent l="0" t="0" r="0" b="0"/>
          <wp:wrapSquare wrapText="bothSides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5800" cy="195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B1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9CDF43" wp14:editId="072E0C1F">
              <wp:simplePos x="0" y="0"/>
              <wp:positionH relativeFrom="column">
                <wp:posOffset>3091543</wp:posOffset>
              </wp:positionH>
              <wp:positionV relativeFrom="paragraph">
                <wp:posOffset>190500</wp:posOffset>
              </wp:positionV>
              <wp:extent cx="1827348" cy="552450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7348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07AB0A" w14:textId="77777777" w:rsidR="00AA6411" w:rsidRPr="00AA6411" w:rsidRDefault="00905787" w:rsidP="00AA6411">
                          <w:pPr>
                            <w:pStyle w:val="NormalWeb"/>
                            <w:spacing w:before="0" w:beforeAutospacing="0" w:after="0" w:line="240" w:lineRule="auto"/>
                            <w:jc w:val="right"/>
                            <w:rPr>
                              <w:rFonts w:ascii="Franklin Gothic Book" w:eastAsiaTheme="minorHAnsi" w:hAnsi="Franklin Gothic Book" w:cstheme="minorBid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Franklin Gothic Book" w:eastAsiaTheme="minorHAnsi" w:hAnsi="Franklin Gothic Book" w:cstheme="minorBidi"/>
                              <w:sz w:val="19"/>
                              <w:szCs w:val="19"/>
                            </w:rPr>
                            <w:t>119 1</w:t>
                          </w:r>
                          <w:r w:rsidRPr="00905787">
                            <w:rPr>
                              <w:rFonts w:ascii="Franklin Gothic Book" w:eastAsiaTheme="minorHAnsi" w:hAnsi="Franklin Gothic Book" w:cstheme="minorBidi"/>
                              <w:sz w:val="19"/>
                              <w:szCs w:val="19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rFonts w:ascii="Franklin Gothic Book" w:eastAsiaTheme="minorHAnsi" w:hAnsi="Franklin Gothic Book" w:cstheme="minorBidi"/>
                              <w:sz w:val="19"/>
                              <w:szCs w:val="19"/>
                            </w:rPr>
                            <w:t xml:space="preserve"> Ave NW #370</w:t>
                          </w:r>
                        </w:p>
                        <w:p w14:paraId="4039613F" w14:textId="77777777" w:rsidR="000E0151" w:rsidRPr="00754CD2" w:rsidRDefault="00905787" w:rsidP="00AA6411">
                          <w:pPr>
                            <w:spacing w:line="264" w:lineRule="auto"/>
                            <w:jc w:val="right"/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Ephrata</w:t>
                          </w:r>
                          <w:r w:rsidR="00AA6411" w:rsidRPr="00AA6411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, W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A</w:t>
                          </w:r>
                          <w:r w:rsidR="00AA6411" w:rsidRPr="00AA6411"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Franklin Gothic Book" w:hAnsi="Franklin Gothic Book"/>
                              <w:sz w:val="19"/>
                              <w:szCs w:val="19"/>
                            </w:rPr>
                            <w:t>98823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CDF43" id="Text Box 1" o:spid="_x0000_s1027" type="#_x0000_t202" style="position:absolute;margin-left:243.45pt;margin-top:15pt;width:143.9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" filled="f" stroked="f">
              <v:textbox>
                <w:txbxContent>
                  <w:p w14:paraId="0B07AB0A" w14:textId="77777777" w:rsidR="00AA6411" w:rsidRPr="00AA6411" w:rsidRDefault="00905787" w:rsidP="00AA6411">
                    <w:pPr>
                      <w:pStyle w:val="NormalWeb"/>
                      <w:spacing w:before="0" w:beforeAutospacing="0" w:after="0" w:line="240" w:lineRule="auto"/>
                      <w:jc w:val="right"/>
                      <w:rPr>
                        <w:rFonts w:ascii="Franklin Gothic Book" w:eastAsiaTheme="minorHAnsi" w:hAnsi="Franklin Gothic Book" w:cstheme="minorBidi"/>
                        <w:sz w:val="19"/>
                        <w:szCs w:val="19"/>
                      </w:rPr>
                    </w:pPr>
                    <w:r>
                      <w:rPr>
                        <w:rFonts w:ascii="Franklin Gothic Book" w:eastAsiaTheme="minorHAnsi" w:hAnsi="Franklin Gothic Book" w:cstheme="minorBidi"/>
                        <w:sz w:val="19"/>
                        <w:szCs w:val="19"/>
                      </w:rPr>
                      <w:t>119 1</w:t>
                    </w:r>
                    <w:r w:rsidRPr="00905787">
                      <w:rPr>
                        <w:rFonts w:ascii="Franklin Gothic Book" w:eastAsiaTheme="minorHAnsi" w:hAnsi="Franklin Gothic Book" w:cstheme="minorBidi"/>
                        <w:sz w:val="19"/>
                        <w:szCs w:val="19"/>
                        <w:vertAlign w:val="superscript"/>
                      </w:rPr>
                      <w:t>st</w:t>
                    </w:r>
                    <w:r>
                      <w:rPr>
                        <w:rFonts w:ascii="Franklin Gothic Book" w:eastAsiaTheme="minorHAnsi" w:hAnsi="Franklin Gothic Book" w:cstheme="minorBidi"/>
                        <w:sz w:val="19"/>
                        <w:szCs w:val="19"/>
                      </w:rPr>
                      <w:t xml:space="preserve"> Ave NW #370</w:t>
                    </w:r>
                  </w:p>
                  <w:p w14:paraId="4039613F" w14:textId="77777777" w:rsidR="000E0151" w:rsidRPr="00754CD2" w:rsidRDefault="00905787" w:rsidP="00AA6411">
                    <w:pPr>
                      <w:spacing w:line="264" w:lineRule="auto"/>
                      <w:jc w:val="right"/>
                      <w:rPr>
                        <w:rFonts w:ascii="Franklin Gothic Book" w:hAnsi="Franklin Gothic Book"/>
                        <w:sz w:val="19"/>
                        <w:szCs w:val="19"/>
                      </w:rPr>
                    </w:pP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Ephrata</w:t>
                    </w:r>
                    <w:r w:rsidR="00AA6411" w:rsidRPr="00AA6411">
                      <w:rPr>
                        <w:rFonts w:ascii="Franklin Gothic Book" w:hAnsi="Franklin Gothic Book"/>
                        <w:sz w:val="19"/>
                        <w:szCs w:val="19"/>
                      </w:rPr>
                      <w:t>, W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A</w:t>
                    </w:r>
                    <w:r w:rsidR="00AA6411" w:rsidRPr="00AA6411">
                      <w:rPr>
                        <w:rFonts w:ascii="Franklin Gothic Book" w:hAnsi="Franklin Gothic Book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Franklin Gothic Book" w:hAnsi="Franklin Gothic Book"/>
                        <w:sz w:val="19"/>
                        <w:szCs w:val="19"/>
                      </w:rPr>
                      <w:t>98823</w:t>
                    </w:r>
                  </w:p>
                </w:txbxContent>
              </v:textbox>
            </v:shape>
          </w:pict>
        </mc:Fallback>
      </mc:AlternateContent>
    </w:r>
    <w:r w:rsidR="000E0151">
      <w:rPr>
        <w:noProof/>
      </w:rPr>
      <w:drawing>
        <wp:anchor distT="0" distB="0" distL="114300" distR="114300" simplePos="0" relativeHeight="251679744" behindDoc="0" locked="0" layoutInCell="1" allowOverlap="1" wp14:anchorId="0C93C1A1" wp14:editId="1B77F217">
          <wp:simplePos x="0" y="0"/>
          <wp:positionH relativeFrom="column">
            <wp:posOffset>4898999</wp:posOffset>
          </wp:positionH>
          <wp:positionV relativeFrom="paragraph">
            <wp:posOffset>61595</wp:posOffset>
          </wp:positionV>
          <wp:extent cx="19050" cy="64770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ba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0151" w:rsidRPr="000B5BB1">
      <w:rPr>
        <w:noProof/>
      </w:rPr>
      <w:drawing>
        <wp:anchor distT="0" distB="0" distL="114300" distR="114300" simplePos="0" relativeHeight="251674112" behindDoc="0" locked="0" layoutInCell="1" allowOverlap="1" wp14:anchorId="638F2376" wp14:editId="05504E2C">
          <wp:simplePos x="0" y="0"/>
          <wp:positionH relativeFrom="margin">
            <wp:posOffset>4994910</wp:posOffset>
          </wp:positionH>
          <wp:positionV relativeFrom="margin">
            <wp:posOffset>-805180</wp:posOffset>
          </wp:positionV>
          <wp:extent cx="114300" cy="133350"/>
          <wp:effectExtent l="0" t="0" r="0" b="0"/>
          <wp:wrapSquare wrapText="bothSides"/>
          <wp:docPr id="37" name="Picture 5" descr="Phon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n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300" cy="13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60681A" w14:textId="77777777" w:rsidR="000E0151" w:rsidRDefault="000E0151">
    <w:pPr>
      <w:pStyle w:val="Header"/>
    </w:pPr>
    <w:r w:rsidRPr="000B5BB1">
      <w:rPr>
        <w:noProof/>
      </w:rPr>
      <w:drawing>
        <wp:anchor distT="0" distB="0" distL="114300" distR="114300" simplePos="0" relativeHeight="251664896" behindDoc="0" locked="0" layoutInCell="1" allowOverlap="1" wp14:anchorId="74D39B77" wp14:editId="750007E2">
          <wp:simplePos x="0" y="0"/>
          <wp:positionH relativeFrom="margin">
            <wp:posOffset>4985385</wp:posOffset>
          </wp:positionH>
          <wp:positionV relativeFrom="margin">
            <wp:posOffset>-612775</wp:posOffset>
          </wp:positionV>
          <wp:extent cx="123825" cy="80010"/>
          <wp:effectExtent l="0" t="0" r="0" b="0"/>
          <wp:wrapSquare wrapText="bothSides"/>
          <wp:docPr id="35" name="Picture 7" descr="Emai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ail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23825" cy="80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586A8B4" w14:textId="77777777" w:rsidR="000E0151" w:rsidRDefault="000E0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7EF"/>
    <w:multiLevelType w:val="multilevel"/>
    <w:tmpl w:val="A30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CD3"/>
    <w:multiLevelType w:val="multilevel"/>
    <w:tmpl w:val="779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C5BFD"/>
    <w:multiLevelType w:val="multilevel"/>
    <w:tmpl w:val="5F8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B5F3A"/>
    <w:multiLevelType w:val="multilevel"/>
    <w:tmpl w:val="F74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E44A3"/>
    <w:multiLevelType w:val="multilevel"/>
    <w:tmpl w:val="D52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56C0A"/>
    <w:multiLevelType w:val="multilevel"/>
    <w:tmpl w:val="FF5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12997"/>
    <w:multiLevelType w:val="multilevel"/>
    <w:tmpl w:val="869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86598">
    <w:abstractNumId w:val="1"/>
  </w:num>
  <w:num w:numId="2" w16cid:durableId="1161700370">
    <w:abstractNumId w:val="2"/>
  </w:num>
  <w:num w:numId="3" w16cid:durableId="644697329">
    <w:abstractNumId w:val="0"/>
  </w:num>
  <w:num w:numId="4" w16cid:durableId="888103593">
    <w:abstractNumId w:val="5"/>
  </w:num>
  <w:num w:numId="5" w16cid:durableId="416094101">
    <w:abstractNumId w:val="3"/>
  </w:num>
  <w:num w:numId="6" w16cid:durableId="6031299">
    <w:abstractNumId w:val="4"/>
  </w:num>
  <w:num w:numId="7" w16cid:durableId="1968387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5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F75"/>
    <w:rsid w:val="00024F8B"/>
    <w:rsid w:val="000410FB"/>
    <w:rsid w:val="0004435A"/>
    <w:rsid w:val="0004508F"/>
    <w:rsid w:val="00074AC4"/>
    <w:rsid w:val="000B5BB1"/>
    <w:rsid w:val="000E0151"/>
    <w:rsid w:val="0014483D"/>
    <w:rsid w:val="001E0B8E"/>
    <w:rsid w:val="00210E9D"/>
    <w:rsid w:val="00276841"/>
    <w:rsid w:val="00295555"/>
    <w:rsid w:val="00347048"/>
    <w:rsid w:val="00354AA8"/>
    <w:rsid w:val="0038293E"/>
    <w:rsid w:val="003F1B17"/>
    <w:rsid w:val="00443E40"/>
    <w:rsid w:val="00465A89"/>
    <w:rsid w:val="004802CC"/>
    <w:rsid w:val="00481743"/>
    <w:rsid w:val="0049508A"/>
    <w:rsid w:val="004C470A"/>
    <w:rsid w:val="005225B5"/>
    <w:rsid w:val="00592D46"/>
    <w:rsid w:val="005A67C5"/>
    <w:rsid w:val="005E707E"/>
    <w:rsid w:val="006337ED"/>
    <w:rsid w:val="006618B8"/>
    <w:rsid w:val="006828CA"/>
    <w:rsid w:val="00696DCF"/>
    <w:rsid w:val="00743104"/>
    <w:rsid w:val="0075559C"/>
    <w:rsid w:val="00805127"/>
    <w:rsid w:val="00824F75"/>
    <w:rsid w:val="00905787"/>
    <w:rsid w:val="00951CEE"/>
    <w:rsid w:val="009F56D8"/>
    <w:rsid w:val="00A31F18"/>
    <w:rsid w:val="00A43341"/>
    <w:rsid w:val="00A82E98"/>
    <w:rsid w:val="00A87EEA"/>
    <w:rsid w:val="00AA6411"/>
    <w:rsid w:val="00B412FE"/>
    <w:rsid w:val="00B63E49"/>
    <w:rsid w:val="00B84425"/>
    <w:rsid w:val="00BD3A0A"/>
    <w:rsid w:val="00C8074C"/>
    <w:rsid w:val="00C8200F"/>
    <w:rsid w:val="00CC11C2"/>
    <w:rsid w:val="00CC2AD9"/>
    <w:rsid w:val="00D13632"/>
    <w:rsid w:val="00DB0346"/>
    <w:rsid w:val="00DD16DA"/>
    <w:rsid w:val="00DE21E0"/>
    <w:rsid w:val="00E174AF"/>
    <w:rsid w:val="00E527AD"/>
    <w:rsid w:val="00E56FF1"/>
    <w:rsid w:val="00EE3290"/>
    <w:rsid w:val="00F715FB"/>
    <w:rsid w:val="00F9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39549"/>
  <w15:docId w15:val="{ADE11E71-517D-5D41-8002-94AD11FC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F1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F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BB1"/>
  </w:style>
  <w:style w:type="paragraph" w:styleId="Footer">
    <w:name w:val="footer"/>
    <w:basedOn w:val="Normal"/>
    <w:link w:val="FooterChar"/>
    <w:uiPriority w:val="99"/>
    <w:unhideWhenUsed/>
    <w:rsid w:val="000B5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BB1"/>
  </w:style>
  <w:style w:type="paragraph" w:customStyle="1" w:styleId="Default">
    <w:name w:val="Default"/>
    <w:rsid w:val="0075559C"/>
    <w:pPr>
      <w:autoSpaceDE w:val="0"/>
      <w:autoSpaceDN w:val="0"/>
      <w:adjustRightInd w:val="0"/>
      <w:spacing w:after="0" w:afterAutospacing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5559C"/>
  </w:style>
  <w:style w:type="paragraph" w:styleId="BalloonText">
    <w:name w:val="Balloon Text"/>
    <w:basedOn w:val="Normal"/>
    <w:link w:val="BalloonTextChar"/>
    <w:uiPriority w:val="99"/>
    <w:semiHidden/>
    <w:unhideWhenUsed/>
    <w:rsid w:val="00DE2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E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1363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A6411"/>
    <w:pPr>
      <w:spacing w:before="100" w:beforeAutospacing="1" w:after="144" w:afterAutospacing="0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824F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kevis/Library/Mobile%20Documents/com~apple~CloudDocs/code/undefined-site/public/documents/files/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1FB52F23110D45AB9C00301B07A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F53EF-CF87-D04C-B0F0-1A53E3F95C97}"/>
      </w:docPartPr>
      <w:docPartBody>
        <w:p w:rsidR="00000000" w:rsidRDefault="00000000">
          <w:pPr>
            <w:pStyle w:val="BE1FB52F23110D45AB9C00301B07A30A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AF"/>
    <w:rsid w:val="00074AC4"/>
    <w:rsid w:val="00620BB5"/>
    <w:rsid w:val="00F8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0CAF"/>
  </w:style>
  <w:style w:type="paragraph" w:customStyle="1" w:styleId="BE1FB52F23110D45AB9C00301B07A30A">
    <w:name w:val="BE1FB52F23110D45AB9C00301B07A30A"/>
  </w:style>
  <w:style w:type="paragraph" w:customStyle="1" w:styleId="F837B9D183795247AB9BC2DA47FF80C7">
    <w:name w:val="F837B9D183795247AB9BC2DA47FF80C7"/>
    <w:rsid w:val="00F80C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2026-02-07T00:00:00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F20949AEDCE4685410DEE0494164D" ma:contentTypeVersion="2" ma:contentTypeDescription="Create a new document." ma:contentTypeScope="" ma:versionID="08a040cafe48df0dcf7d5a33a92a0af4">
  <xsd:schema xmlns:xsd="http://www.w3.org/2001/XMLSchema" xmlns:xs="http://www.w3.org/2001/XMLSchema" xmlns:p="http://schemas.microsoft.com/office/2006/metadata/properties" xmlns:ns2="f62d7535-dfd5-46da-8192-7ef8549b12b4" targetNamespace="http://schemas.microsoft.com/office/2006/metadata/properties" ma:root="true" ma:fieldsID="e6faf9c9ef648b9c60fb2dc8b45cbeee" ns2:_="">
    <xsd:import namespace="f62d7535-dfd5-46da-8192-7ef8549b12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7535-dfd5-46da-8192-7ef8549b12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D2D31F-10B8-4D03-8C6B-6108025F7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218F8A-7CBC-463A-929F-3825E71C26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49AA9D-1867-4F95-92FB-6710B5C12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7535-dfd5-46da-8192-7ef8549b1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0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Visser</dc:creator>
  <cp:keywords/>
  <dc:description/>
  <cp:lastModifiedBy>Jake Visser</cp:lastModifiedBy>
  <cp:revision>3</cp:revision>
  <cp:lastPrinted>2026-02-07T21:23:00Z</cp:lastPrinted>
  <dcterms:created xsi:type="dcterms:W3CDTF">2026-02-07T21:23:00Z</dcterms:created>
  <dcterms:modified xsi:type="dcterms:W3CDTF">2026-02-07T23:08:00Z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0x0101008AEF20949AEDCE4685410DEE0494164D</vt:lpwstr>
  </property>
  <property fmtid="{D5CDD505-2E9C-101B-9397-08002B2CF9AE}" pid="3" name="MSIP_Label_87ba5c36-b7cf-4793-bbc2-bd5b3a9f95ca_Enabled">
    <vt:lpwstr>False</vt:lpwstr>
  </property>
  <property fmtid="{D5CDD505-2E9C-101B-9397-08002B2CF9AE}" pid="4" name="MSIP_Label_87ba5c36-b7cf-4793-bbc2-bd5b3a9f95ca_SiteId">
    <vt:lpwstr>f8b1cea4-6b5a-4c2a-8108-dc03224ab8b1</vt:lpwstr>
  </property>
  <property fmtid="{D5CDD505-2E9C-101B-9397-08002B2CF9AE}" pid="5" name="MSIP_Label_87ba5c36-b7cf-4793-bbc2-bd5b3a9f95ca_SetBy">
    <vt:lpwstr>javisser@microsoft.com</vt:lpwstr>
  </property>
  <property fmtid="{D5CDD505-2E9C-101B-9397-08002B2CF9AE}" pid="6" name="MSIP_Label_87ba5c36-b7cf-4793-bbc2-bd5b3a9f95ca_SetDate">
    <vt:lpwstr>2016-09-02T11:06:09.6394650-07:00</vt:lpwstr>
  </property>
  <property fmtid="{D5CDD505-2E9C-101B-9397-08002B2CF9AE}" pid="7" name="MSIP_Label_87ba5c36-b7cf-4793-bbc2-bd5b3a9f95ca_Name">
    <vt:lpwstr>Non-Business</vt:lpwstr>
  </property>
  <property fmtid="{D5CDD505-2E9C-101B-9397-08002B2CF9AE}" pid="8" name="MSIP_Label_87ba5c36-b7cf-4793-bbc2-bd5b3a9f95ca_Extended_MSFT_Method">
    <vt:lpwstr>Manual</vt:lpwstr>
  </property>
  <property fmtid="{D5CDD505-2E9C-101B-9397-08002B2CF9AE}" pid="9" name="Sensitivity">
    <vt:lpwstr/>
  </property>
</Properties>
</file>